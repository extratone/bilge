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9FBFF" w:themeColor="background2"/>
  <w:body>
    <w:p w14:paraId="7E7E9A5A" w14:textId="38FD0F98" w:rsidR="007E4E12" w:rsidRDefault="00B4130F" w:rsidP="00F85607">
      <w:pPr>
        <w:rPr>
          <w:noProof/>
        </w:rPr>
      </w:pPr>
      <w:commentRangeStart w:id="0"/>
      <w:r>
        <w:rPr>
          <w:noProof/>
        </w:rPr>
        <w:t xml:space="preserve">Precisely </w:t>
      </w:r>
      <w:commentRangeStart w:id="1"/>
      <w:r>
        <w:rPr>
          <w:noProof/>
        </w:rPr>
        <w:t xml:space="preserve">4750 </w:t>
      </w:r>
      <w:commentRangeEnd w:id="1"/>
      <w:r w:rsidR="00074285">
        <w:rPr>
          <w:rStyle w:val="CommentReference"/>
        </w:rPr>
        <w:commentReference w:id="1"/>
      </w:r>
      <w:r>
        <w:rPr>
          <w:noProof/>
        </w:rPr>
        <w:t>days ago</w:t>
      </w:r>
      <w:r w:rsidR="001F4738">
        <w:rPr>
          <w:noProof/>
        </w:rPr>
        <w:t xml:space="preserve"> </w:t>
      </w:r>
      <w:commentRangeEnd w:id="0"/>
      <w:r w:rsidR="00074285">
        <w:rPr>
          <w:rStyle w:val="CommentReference"/>
        </w:rPr>
        <w:commentReference w:id="0"/>
      </w:r>
      <w:r w:rsidR="001F4738">
        <w:rPr>
          <w:noProof/>
        </w:rPr>
        <w:t xml:space="preserve">(give or take a few hours,) </w:t>
      </w:r>
      <w:r w:rsidR="00E56370">
        <w:rPr>
          <w:noProof/>
        </w:rPr>
        <w:t>my First Generation iPhone was activated</w:t>
      </w:r>
      <w:r w:rsidR="0058448B">
        <w:rPr>
          <w:noProof/>
        </w:rPr>
        <w:t xml:space="preserve"> on an exceptionally cold </w:t>
      </w:r>
      <w:r w:rsidR="00C03D91">
        <w:rPr>
          <w:noProof/>
        </w:rPr>
        <w:t>Saturday – January 19</w:t>
      </w:r>
      <w:proofErr w:type="spellStart"/>
      <w:r w:rsidR="00C03D91" w:rsidRPr="00283460">
        <w:t>th</w:t>
      </w:r>
      <w:proofErr w:type="spellEnd"/>
      <w:r w:rsidR="00C03D91">
        <w:rPr>
          <w:noProof/>
        </w:rPr>
        <w:t>, 2008</w:t>
      </w:r>
      <w:r w:rsidR="00DB3B0B">
        <w:rPr>
          <w:noProof/>
        </w:rPr>
        <w:t>, a little over a week before my 14</w:t>
      </w:r>
      <w:proofErr w:type="spellStart"/>
      <w:r w:rsidR="00DB3B0B" w:rsidRPr="00283460">
        <w:t>th</w:t>
      </w:r>
      <w:proofErr w:type="spellEnd"/>
      <w:r w:rsidR="00DB3B0B">
        <w:rPr>
          <w:noProof/>
        </w:rPr>
        <w:t xml:space="preserve"> birthday.</w:t>
      </w:r>
      <w:r w:rsidR="00D227E9">
        <w:rPr>
          <w:noProof/>
        </w:rPr>
        <w:t xml:space="preserve"> In the time since, Apple has spread </w:t>
      </w:r>
      <w:hyperlink r:id="rId15" w:history="1">
        <w:r w:rsidR="00D227E9" w:rsidRPr="00D227E9">
          <w:rPr>
            <w:rStyle w:val="Hyperlink"/>
            <w:noProof/>
          </w:rPr>
          <w:t>over 1 Billion of these devices</w:t>
        </w:r>
      </w:hyperlink>
      <w:r w:rsidR="00283460" w:rsidRPr="00283460">
        <w:rPr>
          <w:noProof/>
        </w:rPr>
        <w:t xml:space="preserve"> across this planet. The Internet that gave that first device the i in its name has expanded by a factor of twenty or more. Consumer technology’s future seemed more and more exiting up to a point (I have always said iOS7, but obviously, it varies) when progress suddenly made less and less sense, rending that future newly and profoundly confusing, and the bearing Western society would be taking there less and less coherent. Many of us are left now in that profound confusion, completely bewildered by anyone and everyone else’s personal utopia. Myself and my peers’ </w:t>
      </w:r>
      <w:r w:rsidR="00283460" w:rsidRPr="00283460">
        <w:rPr>
          <w:noProof/>
        </w:rPr>
        <w:lastRenderedPageBreak/>
        <w:t>development as human beings coincided with the development of this metamorphosis in such a way that suggested humor at the spectacle of it all might be the safest way to cope. For myself, I should report, now, at 27 years old</w:t>
      </w:r>
      <w:r w:rsidR="0051340B">
        <w:rPr>
          <w:noProof/>
        </w:rPr>
        <w:t xml:space="preserve"> – </w:t>
      </w:r>
      <w:r w:rsidR="00283460" w:rsidRPr="00283460">
        <w:rPr>
          <w:noProof/>
        </w:rPr>
        <w:t xml:space="preserve">having witnessed the most significant expansion of our species’ intellectual capabilities (and corresponding </w:t>
      </w:r>
      <w:r w:rsidR="003517EA">
        <w:rPr>
          <w:noProof/>
        </w:rPr>
        <w:t>divisions</w:t>
      </w:r>
      <w:r w:rsidR="00283460" w:rsidRPr="00283460">
        <w:rPr>
          <w:noProof/>
        </w:rPr>
        <w:t>) in its history just since 8th grade</w:t>
      </w:r>
      <w:r w:rsidR="0051340B">
        <w:rPr>
          <w:noProof/>
        </w:rPr>
        <w:t xml:space="preserve"> – </w:t>
      </w:r>
      <w:r w:rsidR="00283460" w:rsidRPr="00283460">
        <w:rPr>
          <w:noProof/>
        </w:rPr>
        <w:t xml:space="preserve">that the humor has run entirely out. Determining what remains has been my own prime interpersonal struggle as of late, but I can at least tell you for certain that whatever it is exists in a more absolute state of inevitability than I could have ever imagined possible as I watched some AT&amp;T employee crumple the clear plastic wrapping away from that most extraordinary matte black rectangular box containing my very first </w:t>
      </w:r>
      <w:commentRangeStart w:id="2"/>
      <w:r w:rsidR="00283460" w:rsidRPr="00283460">
        <w:rPr>
          <w:noProof/>
        </w:rPr>
        <w:t>iPhone</w:t>
      </w:r>
      <w:commentRangeEnd w:id="2"/>
      <w:r w:rsidR="001758D4">
        <w:rPr>
          <w:rStyle w:val="CommentReference"/>
        </w:rPr>
        <w:commentReference w:id="2"/>
      </w:r>
      <w:r w:rsidR="00283460" w:rsidRPr="00283460">
        <w:rPr>
          <w:noProof/>
        </w:rPr>
        <w:t>.</w:t>
      </w:r>
      <w:r w:rsidR="00B91A02">
        <w:rPr>
          <w:rStyle w:val="FootnoteReference"/>
          <w:noProof/>
        </w:rPr>
        <w:footnoteReference w:id="2"/>
      </w:r>
      <w:r w:rsidR="00993146">
        <w:rPr>
          <w:noProof/>
        </w:rPr>
        <w:t xml:space="preserve"> </w:t>
      </w:r>
    </w:p>
    <w:p w14:paraId="44E24E3B" w14:textId="4B03D2F4" w:rsidR="00B4130F" w:rsidRDefault="00B4130F" w:rsidP="00B4130F">
      <w:pPr>
        <w:jc w:val="center"/>
      </w:pPr>
      <w:r>
        <w:rPr>
          <w:noProof/>
        </w:rPr>
        <w:drawing>
          <wp:inline distT="0" distB="0" distL="0" distR="0" wp14:anchorId="071927DF" wp14:editId="16D54813">
            <wp:extent cx="5099706" cy="3609833"/>
            <wp:effectExtent l="0" t="0" r="571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133367" cy="3633660"/>
                    </a:xfrm>
                    <a:prstGeom prst="rect">
                      <a:avLst/>
                    </a:prstGeom>
                  </pic:spPr>
                </pic:pic>
              </a:graphicData>
            </a:graphic>
          </wp:inline>
        </w:drawing>
      </w:r>
    </w:p>
    <w:p w14:paraId="6CC0C64F" w14:textId="686C6E51" w:rsidR="00C768C7" w:rsidRDefault="008B0496" w:rsidP="008B0496">
      <w:r w:rsidRPr="00A243D5">
        <w:rPr>
          <w:noProof/>
        </w:rPr>
        <w:t>It was an 8GB first-generation. I named</w:t>
      </w:r>
      <w:r w:rsidRPr="00A243D5">
        <w:rPr>
          <w:noProof/>
        </w:rPr>
        <w:softHyphen/>
        <w:t xml:space="preserve"> it “Bob Geldoff” because I had absolutely no idea who that was</w:t>
      </w:r>
      <w:r w:rsidR="001361CD" w:rsidRPr="00A243D5">
        <w:rPr>
          <w:rStyle w:val="FootnoteReference"/>
          <w:noProof/>
        </w:rPr>
        <w:footnoteReference w:id="3"/>
      </w:r>
      <w:r w:rsidRPr="00A243D5">
        <w:rPr>
          <w:noProof/>
        </w:rPr>
        <w:t>, which I found hilarious.</w:t>
      </w:r>
      <w:r w:rsidRPr="00A243D5">
        <w:rPr>
          <w:noProof/>
        </w:rPr>
        <w:softHyphen/>
        <w:t xml:space="preserve"> In the (admittedly unsolicited) </w:t>
      </w:r>
      <w:r w:rsidR="003B02EA" w:rsidRPr="00A243D5">
        <w:rPr>
          <w:noProof/>
        </w:rPr>
        <w:t>self-</w:t>
      </w:r>
      <w:r w:rsidRPr="00A243D5">
        <w:rPr>
          <w:noProof/>
        </w:rPr>
        <w:t xml:space="preserve">psychoanalysis I’ve </w:t>
      </w:r>
      <w:r w:rsidR="00C5430E" w:rsidRPr="00A243D5">
        <w:rPr>
          <w:noProof/>
        </w:rPr>
        <w:t xml:space="preserve">ended up in, these past few months, </w:t>
      </w:r>
      <w:r w:rsidR="003B02EA" w:rsidRPr="00A243D5">
        <w:rPr>
          <w:noProof/>
        </w:rPr>
        <w:t xml:space="preserve">I would suggest that handset remains the single most powerful symbol </w:t>
      </w:r>
      <w:r w:rsidR="003F3305" w:rsidRPr="00A243D5">
        <w:rPr>
          <w:noProof/>
        </w:rPr>
        <w:t>of an era in my life when the future of technology felt absolutely enamoring</w:t>
      </w:r>
      <w:r w:rsidR="007D5489" w:rsidRPr="00A243D5">
        <w:rPr>
          <w:noProof/>
        </w:rPr>
        <w:t>. We were going to get to try everythin</w:t>
      </w:r>
      <w:r w:rsidR="001361CD" w:rsidRPr="00A243D5">
        <w:rPr>
          <w:noProof/>
        </w:rPr>
        <w:t xml:space="preserve">g just because we could, </w:t>
      </w:r>
      <w:r w:rsidR="001361CD" w:rsidRPr="00A243D5">
        <w:rPr>
          <w:i/>
          <w:iCs/>
          <w:noProof/>
        </w:rPr>
        <w:t>and it was going to make everything better</w:t>
      </w:r>
      <w:r w:rsidR="001361CD" w:rsidRPr="00A243D5">
        <w:rPr>
          <w:noProof/>
        </w:rPr>
        <w:t>.</w:t>
      </w:r>
      <w:r w:rsidR="00FC3EBB" w:rsidRPr="00A243D5">
        <w:rPr>
          <w:noProof/>
        </w:rPr>
        <w:t xml:space="preserve"> I watched and read the forming of </w:t>
      </w:r>
      <w:r w:rsidR="00665FB5" w:rsidRPr="00A243D5">
        <w:rPr>
          <w:noProof/>
        </w:rPr>
        <w:t xml:space="preserve">the </w:t>
      </w:r>
      <w:r w:rsidR="00665FB5" w:rsidRPr="00A243D5">
        <w:rPr>
          <w:i/>
          <w:iCs/>
          <w:noProof/>
        </w:rPr>
        <w:t>Gadget Blogger</w:t>
      </w:r>
      <w:r w:rsidR="00665FB5" w:rsidRPr="00A243D5">
        <w:t xml:space="preserve"> generation – Joshua </w:t>
      </w:r>
      <w:proofErr w:type="spellStart"/>
      <w:r w:rsidR="00665FB5" w:rsidRPr="00A243D5">
        <w:t>Topolsky</w:t>
      </w:r>
      <w:proofErr w:type="spellEnd"/>
      <w:r w:rsidR="00665FB5" w:rsidRPr="00A243D5">
        <w:t xml:space="preserve">, </w:t>
      </w:r>
      <w:r w:rsidR="00183FDB" w:rsidRPr="00A243D5">
        <w:t xml:space="preserve">then </w:t>
      </w:r>
      <w:r w:rsidR="000C7D6F" w:rsidRPr="00A243D5">
        <w:t>Joanna Stern, P</w:t>
      </w:r>
      <w:r w:rsidR="00183FDB" w:rsidRPr="00A243D5">
        <w:t xml:space="preserve">aul Miller, </w:t>
      </w:r>
      <w:proofErr w:type="spellStart"/>
      <w:r w:rsidR="00183FDB" w:rsidRPr="00A243D5">
        <w:t>Nilay</w:t>
      </w:r>
      <w:proofErr w:type="spellEnd"/>
      <w:r w:rsidR="00183FDB" w:rsidRPr="00A243D5">
        <w:t xml:space="preserve"> Patel, </w:t>
      </w:r>
      <w:r w:rsidR="00852347" w:rsidRPr="00A243D5">
        <w:t>Dieter Bohn, and others, all led by their seniors Walt Mossberg and Kara Swisher</w:t>
      </w:r>
      <w:r w:rsidR="00FE50D1" w:rsidRPr="00A243D5">
        <w:t xml:space="preserve"> – who would eventually form the establishment </w:t>
      </w:r>
      <w:r w:rsidR="00FE50D1" w:rsidRPr="00A243D5">
        <w:lastRenderedPageBreak/>
        <w:t>technology media as it s</w:t>
      </w:r>
      <w:r w:rsidR="00E70DE8" w:rsidRPr="00A243D5">
        <w:t xml:space="preserve">tands right now. On </w:t>
      </w:r>
      <w:r w:rsidR="000B7747" w:rsidRPr="00A243D5">
        <w:t xml:space="preserve">early tech </w:t>
      </w:r>
      <w:r w:rsidR="00E70DE8" w:rsidRPr="00A243D5">
        <w:t xml:space="preserve">YouTube, my friend and I worshipped </w:t>
      </w:r>
      <w:proofErr w:type="spellStart"/>
      <w:r w:rsidR="007B62F2">
        <w:t>SoldierKnowsBest</w:t>
      </w:r>
      <w:proofErr w:type="spellEnd"/>
      <w:r w:rsidR="007F050B">
        <w:t xml:space="preserve">, </w:t>
      </w:r>
      <w:proofErr w:type="spellStart"/>
      <w:r w:rsidR="007F050B">
        <w:t>iJustine</w:t>
      </w:r>
      <w:proofErr w:type="spellEnd"/>
      <w:r w:rsidR="007F050B">
        <w:t>,</w:t>
      </w:r>
      <w:r w:rsidR="00E70DE8" w:rsidRPr="00A243D5">
        <w:t xml:space="preserve"> a</w:t>
      </w:r>
      <w:r w:rsidR="00C4097A" w:rsidRPr="00A243D5">
        <w:t xml:space="preserve">nd Jon4Lakers from our </w:t>
      </w:r>
      <w:proofErr w:type="spellStart"/>
      <w:r w:rsidR="00C4097A" w:rsidRPr="00A243D5">
        <w:t>MacBooks</w:t>
      </w:r>
      <w:proofErr w:type="spellEnd"/>
      <w:r w:rsidR="00C4097A" w:rsidRPr="00A243D5">
        <w:t xml:space="preserve"> – Mark Watson</w:t>
      </w:r>
      <w:r w:rsidR="007420B7">
        <w:t xml:space="preserve">, </w:t>
      </w:r>
      <w:r w:rsidR="007420B7" w:rsidRPr="007420B7">
        <w:t>Justine Ezarik</w:t>
      </w:r>
      <w:r w:rsidR="007420B7">
        <w:t>,</w:t>
      </w:r>
      <w:r w:rsidR="00C4097A" w:rsidRPr="00A243D5">
        <w:t xml:space="preserve"> and Jon </w:t>
      </w:r>
      <w:proofErr w:type="spellStart"/>
      <w:r w:rsidR="00C4097A" w:rsidRPr="00A243D5">
        <w:t>Rettinger</w:t>
      </w:r>
      <w:proofErr w:type="spellEnd"/>
      <w:r w:rsidR="00C4097A" w:rsidRPr="00A243D5">
        <w:t xml:space="preserve">, respectively – who </w:t>
      </w:r>
      <w:r w:rsidR="00BA5391" w:rsidRPr="00A243D5">
        <w:t xml:space="preserve">managed to convey with their embedded </w:t>
      </w:r>
      <w:proofErr w:type="spellStart"/>
      <w:r w:rsidR="00BA5391" w:rsidRPr="00A243D5">
        <w:t>iSight</w:t>
      </w:r>
      <w:proofErr w:type="spellEnd"/>
      <w:r w:rsidR="00BA5391" w:rsidRPr="00A243D5">
        <w:t xml:space="preserve"> cameras </w:t>
      </w:r>
      <w:r w:rsidR="001E5B2D" w:rsidRPr="00A243D5">
        <w:t>the sort of Consumer Tech Hype which can become addicting</w:t>
      </w:r>
      <w:r w:rsidR="00B803B2">
        <w:t xml:space="preserve">, especially </w:t>
      </w:r>
      <w:r w:rsidR="00301A31">
        <w:t>to those young minds</w:t>
      </w:r>
      <w:r w:rsidR="00E00AD4">
        <w:t xml:space="preserve"> searching for a simple framework from which to understand existence and time.</w:t>
      </w:r>
    </w:p>
    <w:p w14:paraId="22D10506" w14:textId="01015BFD" w:rsidR="005268E0" w:rsidRDefault="005268E0" w:rsidP="005268E0">
      <w:pPr>
        <w:jc w:val="center"/>
      </w:pPr>
      <w:r>
        <w:rPr>
          <w:noProof/>
        </w:rPr>
        <w:drawing>
          <wp:inline distT="0" distB="0" distL="0" distR="0" wp14:anchorId="2C32A7AB" wp14:editId="2E570BC9">
            <wp:extent cx="4572000" cy="3429000"/>
            <wp:effectExtent l="0" t="0" r="0" b="0"/>
            <wp:docPr id="2" name="Video 2" descr="Original 2007 iPhone Unbox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Original 2007 iPhone Unbox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4HX6R88QZB0?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inline>
        </w:drawing>
      </w:r>
    </w:p>
    <w:p w14:paraId="6B5A2923" w14:textId="43AD2BE6" w:rsidR="000B7747" w:rsidRDefault="005268E0">
      <w:r>
        <w:t>Big words</w:t>
      </w:r>
      <w:r w:rsidR="0009265D">
        <w:t xml:space="preserve"> for a cellular telephone review, eh?</w:t>
      </w:r>
    </w:p>
    <w:p w14:paraId="5D3B7E96" w14:textId="77777777" w:rsidR="008A37E3" w:rsidRPr="008A37E3" w:rsidRDefault="008A37E3" w:rsidP="008A37E3">
      <w:r w:rsidRPr="008A37E3">
        <w:t xml:space="preserve">"This </w:t>
      </w:r>
      <w:r w:rsidRPr="008A37E3">
        <w:rPr>
          <w:i/>
          <w:iCs/>
        </w:rPr>
        <w:t>really is</w:t>
      </w:r>
      <w:r w:rsidRPr="008A37E3">
        <w:t xml:space="preserve"> my last iPhone."</w:t>
      </w:r>
    </w:p>
    <w:p w14:paraId="4E741875" w14:textId="509ACF54" w:rsidR="008A37E3" w:rsidRPr="008A37E3" w:rsidRDefault="008A37E3" w:rsidP="008A37E3">
      <w:r w:rsidRPr="008A37E3">
        <w:t xml:space="preserve">This is the last sentence of </w:t>
      </w:r>
      <w:hyperlink r:id="rId19" w:history="1">
        <w:r w:rsidRPr="008A37E3">
          <w:rPr>
            <w:rStyle w:val="Hyperlink"/>
          </w:rPr>
          <w:t>my very sentimental iPhone 8 Plus review</w:t>
        </w:r>
      </w:hyperlink>
      <w:r w:rsidRPr="008A37E3">
        <w:t xml:space="preserve"> from May, 2018, in which I</w:t>
      </w:r>
      <w:r>
        <w:t xml:space="preserve"> </w:t>
      </w:r>
      <w:r w:rsidRPr="008A37E3">
        <w:t xml:space="preserve">bemoaned Apple's decision to finally retire the basic hardware configuration which had defined the marque's first ten years, citing my "loyalty." </w:t>
      </w:r>
    </w:p>
    <w:p w14:paraId="63A3D1C2" w14:textId="77777777" w:rsidR="008A37E3" w:rsidRDefault="008A37E3" w:rsidP="008A37E3">
      <w:r w:rsidRPr="008A37E3">
        <w:t xml:space="preserve">In the past few weeks, I have come to realize that the device which I now hold in my hands - which I </w:t>
      </w:r>
      <w:r w:rsidRPr="008A37E3">
        <w:rPr>
          <w:i/>
          <w:iCs/>
        </w:rPr>
        <w:t>cling to</w:t>
      </w:r>
      <w:r w:rsidRPr="008A37E3">
        <w:t>, in fact, at all hours and completely without reason - is the absolute manifestation of everything my 14-year-old, first generation iPhone-adopting self could have possibly dreamt of in its future.</w:t>
      </w:r>
    </w:p>
    <w:p w14:paraId="6ED235E2" w14:textId="1D8666D9" w:rsidR="00B4130F" w:rsidRDefault="008A37E3" w:rsidP="008A37E3">
      <w:r w:rsidRPr="008A37E3">
        <w:t xml:space="preserve">Unlike that iPhone 8 Plus review - which was a very sentimental reflection on "the last iPhone" designed in the configuration I had understood for a decade and therefore accompanied by a bunch of foolhardy lamentations </w:t>
      </w:r>
      <w:proofErr w:type="gramStart"/>
      <w:r w:rsidRPr="008A37E3">
        <w:rPr>
          <w:i/>
          <w:iCs/>
        </w:rPr>
        <w:t>bitching</w:t>
      </w:r>
      <w:proofErr w:type="gramEnd"/>
      <w:r w:rsidRPr="008A37E3">
        <w:t xml:space="preserve"> about the iPhone X - this review will be one of sincere wonderment regarding </w:t>
      </w:r>
      <w:r w:rsidRPr="008A37E3">
        <w:rPr>
          <w:i/>
          <w:iCs/>
        </w:rPr>
        <w:t>the thing, itself.</w:t>
      </w:r>
      <w:r w:rsidRPr="008A37E3">
        <w:t xml:space="preserve"> Taken out of 2020 context and placed in my 14-year-old hand in 2009, this Pacific Blue </w:t>
      </w:r>
      <w:r w:rsidRPr="008A37E3">
        <w:lastRenderedPageBreak/>
        <w:t>iPhone 12 Pro Max would not have disappointed me in the slightest. By that, I mean... It is as unimaginably capable as I would have imagined.</w:t>
      </w:r>
    </w:p>
    <w:p w14:paraId="4824499B" w14:textId="4E0B1C10" w:rsidR="00311CD2" w:rsidRDefault="00311CD2" w:rsidP="00311CD2">
      <w:pPr>
        <w:jc w:val="center"/>
      </w:pPr>
      <w:r>
        <w:rPr>
          <w:noProof/>
        </w:rPr>
        <w:drawing>
          <wp:inline distT="0" distB="0" distL="0" distR="0" wp14:anchorId="1B40826F" wp14:editId="14D89007">
            <wp:extent cx="4010651" cy="3007988"/>
            <wp:effectExtent l="0" t="0" r="0" b="254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8966" cy="3014224"/>
                    </a:xfrm>
                    <a:prstGeom prst="rect">
                      <a:avLst/>
                    </a:prstGeom>
                  </pic:spPr>
                </pic:pic>
              </a:graphicData>
            </a:graphic>
          </wp:inline>
        </w:drawing>
      </w:r>
    </w:p>
    <w:p w14:paraId="2947DEAB" w14:textId="56C5C325" w:rsidR="00A7756B" w:rsidRPr="00C46AD6" w:rsidRDefault="00311CD2" w:rsidP="00311CD2">
      <w:r w:rsidRPr="00311CD2">
        <w:t xml:space="preserve">These past months, I have indulged myself thoroughly in the company of this long-dormant </w:t>
      </w:r>
      <w:r w:rsidRPr="00311CD2">
        <w:rPr>
          <w:i/>
          <w:iCs/>
        </w:rPr>
        <w:t>Handset Enthusiast</w:t>
      </w:r>
      <w:r w:rsidRPr="00311CD2">
        <w:t xml:space="preserve"> part of me</w:t>
      </w:r>
      <w:r w:rsidR="00F85607">
        <w:t xml:space="preserve"> – </w:t>
      </w:r>
      <w:r w:rsidRPr="00311CD2">
        <w:t xml:space="preserve">this dork who seems to be infinitely enchanted by conversations vaguely about innovation in a business which seemed almost inevitably alienating of anyone who </w:t>
      </w:r>
      <w:proofErr w:type="gramStart"/>
      <w:r w:rsidRPr="00311CD2">
        <w:t>didn't</w:t>
      </w:r>
      <w:proofErr w:type="gramEnd"/>
      <w:r w:rsidRPr="00311CD2">
        <w:t xml:space="preserve"> care enough about some unexotic discussion in the tech community to a demonstrably obsessive degree. Again, the experience has screamed </w:t>
      </w:r>
      <w:proofErr w:type="gramStart"/>
      <w:r w:rsidRPr="00311CD2">
        <w:t>over and over again</w:t>
      </w:r>
      <w:proofErr w:type="gramEnd"/>
      <w:r w:rsidRPr="00311CD2">
        <w:t xml:space="preserve"> that I am extremely vulnerable to high computing capability. In other words, the more a computer can do, the more I want to see what I can do</w:t>
      </w:r>
      <w:r w:rsidR="00186305">
        <w:t xml:space="preserve"> </w:t>
      </w:r>
      <w:r w:rsidRPr="00311CD2">
        <w:rPr>
          <w:i/>
          <w:iCs/>
        </w:rPr>
        <w:t>with</w:t>
      </w:r>
      <w:r w:rsidRPr="00311CD2">
        <w:t xml:space="preserve"> it</w:t>
      </w:r>
      <w:r w:rsidR="008A3740">
        <w:rPr>
          <w:rStyle w:val="FootnoteReference"/>
        </w:rPr>
        <w:footnoteReference w:id="4"/>
      </w:r>
      <w:r w:rsidRPr="00311CD2">
        <w:t xml:space="preserve">. For a very long time, iPhone OS' locked downness </w:t>
      </w:r>
      <w:proofErr w:type="gramStart"/>
      <w:r w:rsidRPr="00311CD2">
        <w:t>actually helped</w:t>
      </w:r>
      <w:proofErr w:type="gramEnd"/>
      <w:r w:rsidRPr="00311CD2">
        <w:t xml:space="preserve"> me tremendously in this regard.</w:t>
      </w:r>
    </w:p>
    <w:sectPr w:rsidR="00A7756B" w:rsidRPr="00C46AD6" w:rsidSect="00CF21E0">
      <w:headerReference w:type="even" r:id="rId21"/>
      <w:headerReference w:type="default" r:id="rId22"/>
      <w:footerReference w:type="even" r:id="rId23"/>
      <w:footerReference w:type="default" r:id="rId24"/>
      <w:headerReference w:type="first" r:id="rId25"/>
      <w:footerReference w:type="first" r:id="rId26"/>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Blue" w:date="2021-05-21T23:28:00Z" w:initials="DB">
    <w:p w14:paraId="2D9CC0D2" w14:textId="77777777" w:rsidR="00074285" w:rsidRDefault="00074285">
      <w:pPr>
        <w:pStyle w:val="CommentText"/>
      </w:pPr>
      <w:r>
        <w:rPr>
          <w:rStyle w:val="CommentReference"/>
        </w:rPr>
        <w:annotationRef/>
      </w:r>
    </w:p>
    <w:p w14:paraId="03C28B5C" w14:textId="13AF54BE" w:rsidR="00074285" w:rsidRDefault="00074285">
      <w:pPr>
        <w:pStyle w:val="CommentText"/>
      </w:pPr>
      <w:r>
        <w:rPr>
          <w:noProof/>
          <w:sz w:val="24"/>
          <w:szCs w:val="22"/>
        </w:rPr>
        <w:pict w14:anchorId="558C8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3.95pt;height:27.5pt" strokeweight="1pt">
            <v:imagedata r:id="rId1" o:title="" croptop="-10741f" cropbottom="-19217f" cropleft="-18210f" cropright="-5237f"/>
            <v:path shadowok="f"/>
            <o:lock v:ext="edit" aspectratio="f"/>
            <o:ink i="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"/>
          </v:shape>
        </w:pict>
      </w:r>
    </w:p>
  </w:comment>
  <w:comment w:id="0" w:author="David Blue" w:date="2021-05-21T23:27:00Z" w:initials="DB">
    <w:p w14:paraId="062154F6" w14:textId="77777777" w:rsidR="00074285" w:rsidRDefault="00074285">
      <w:pPr>
        <w:pStyle w:val="CommentText"/>
      </w:pPr>
      <w:r>
        <w:rPr>
          <w:rStyle w:val="CommentReference"/>
        </w:rPr>
        <w:annotationRef/>
      </w:r>
    </w:p>
    <w:p w14:paraId="1D354C63" w14:textId="36A8C60C" w:rsidR="00074285" w:rsidRDefault="00074285">
      <w:pPr>
        <w:pStyle w:val="CommentText"/>
      </w:pPr>
      <w:r>
        <w:rPr>
          <w:noProof/>
          <w:sz w:val="24"/>
          <w:szCs w:val="22"/>
        </w:rPr>
        <w:pict w14:anchorId="6CDD69BC">
          <v:shape id="_x0000_i1025" type="#_x0000_t75" style="width:19.45pt;height:18.35pt" strokeweight="1pt">
            <v:imagedata r:id="rId2" o:title="" croptop="-733294f" cropbottom="-345392f" cropleft="-802373f" cropright="-345392f"/>
            <v:path shadowok="f"/>
            <o:lock v:ext="edit" aspectratio="f"/>
            <o:ink i="AIsBHQIEBAEgWM9UiuaXxU+PBvi60uGbIgBoDAAAAAAAwAAAAAAAAEYDHWUFFEYAAAAASBVFIxsC&#10;OYsARiMbAjmLAFcNAAAABQILZBkUMggAoCMC2FCeQjMIAMAXAthQnkIQROkcQQAAAAAAAAAAROkc&#10;QQAAALkAAAAAChEBB2AHWAoAESAQn7rYwk7XAU==&#10;"/>
          </v:shape>
        </w:pict>
      </w:r>
    </w:p>
  </w:comment>
  <w:comment w:id="2" w:author="David Blue" w:date="2021-03-09T03:23:00Z" w:initials="DB">
    <w:p w14:paraId="2877CCB6" w14:textId="77777777" w:rsidR="001758D4" w:rsidRDefault="001758D4">
      <w:pPr>
        <w:pStyle w:val="CommentText"/>
      </w:pPr>
      <w:r>
        <w:rPr>
          <w:rStyle w:val="CommentReference"/>
        </w:rPr>
        <w:annotationRef/>
      </w:r>
      <w:r>
        <w:t xml:space="preserve">At some point, I will be mentioning my attitude regarding Nexus 7s catching fire. (As the most interesting smartphone feature in history.) </w:t>
      </w:r>
      <w:proofErr w:type="gramStart"/>
      <w:r>
        <w:t>It's</w:t>
      </w:r>
      <w:proofErr w:type="gramEnd"/>
      <w:r>
        <w:t xml:space="preserve"> important the reader know early on that I may be an actual maniac.</w:t>
      </w:r>
    </w:p>
    <w:p w14:paraId="16F539F0" w14:textId="77777777" w:rsidR="001758D4" w:rsidRDefault="001758D4">
      <w:pPr>
        <w:pStyle w:val="CommentText"/>
      </w:pPr>
    </w:p>
    <w:p w14:paraId="42AAEB68" w14:textId="58BC5B2B" w:rsidR="001758D4" w:rsidRDefault="001758D4" w:rsidP="001758D4">
      <w:pPr>
        <w:pStyle w:val="CommentText"/>
      </w:pPr>
      <w:r>
        <w:t xml:space="preserve">&gt; In case you </w:t>
      </w:r>
      <w:proofErr w:type="gramStart"/>
      <w:r>
        <w:t>don’t</w:t>
      </w:r>
      <w:proofErr w:type="gramEnd"/>
      <w:r>
        <w:t xml:space="preserve"> know me, I think I should note something Involving ye olde Galaxy Note 7’s launch...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C28B5C" w15:done="0"/>
  <w15:commentEx w15:paraId="1D354C63" w15:done="1"/>
  <w15:commentEx w15:paraId="42AAEB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C088" w16cex:dateUtc="2021-05-22T04:28:00Z"/>
  <w16cex:commentExtensible w16cex:durableId="2452C07B" w16cex:dateUtc="2021-05-22T04:27:00Z"/>
  <w16cex:commentExtensible w16cex:durableId="23F168CD" w16cex:dateUtc="2021-03-09T0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C28B5C" w16cid:durableId="2452C088"/>
  <w16cid:commentId w16cid:paraId="1D354C63" w16cid:durableId="2452C07B"/>
  <w16cid:commentId w16cid:paraId="42AAEB68" w16cid:durableId="23F16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F1182" w14:textId="77777777" w:rsidR="004108B5" w:rsidRDefault="004108B5" w:rsidP="00983865">
      <w:pPr>
        <w:spacing w:after="0" w:line="240" w:lineRule="auto"/>
      </w:pPr>
      <w:r>
        <w:separator/>
      </w:r>
    </w:p>
  </w:endnote>
  <w:endnote w:type="continuationSeparator" w:id="0">
    <w:p w14:paraId="1909E8FB" w14:textId="77777777" w:rsidR="004108B5" w:rsidRDefault="004108B5" w:rsidP="00983865">
      <w:pPr>
        <w:spacing w:after="0" w:line="240" w:lineRule="auto"/>
      </w:pPr>
      <w:r>
        <w:continuationSeparator/>
      </w:r>
    </w:p>
  </w:endnote>
  <w:endnote w:type="continuationNotice" w:id="1">
    <w:p w14:paraId="097B4D9C" w14:textId="77777777" w:rsidR="004108B5" w:rsidRDefault="004108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altName w:val="Palatino Linotype"/>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panose1 w:val="020B0300000000000000"/>
    <w:charset w:val="80"/>
    <w:family w:val="swiss"/>
    <w:pitch w:val="variable"/>
    <w:sig w:usb0="E00002FF" w:usb1="2AC7FDFF" w:usb2="00000016" w:usb3="00000000" w:csb0="0002009F" w:csb1="00000000"/>
  </w:font>
  <w:font w:name="Neue Haas Unica W1G Black">
    <w:altName w:val="Calibri"/>
    <w:panose1 w:val="020B0A04030206020203"/>
    <w:charset w:val="00"/>
    <w:family w:val="swiss"/>
    <w:notTrueType/>
    <w:pitch w:val="variable"/>
    <w:sig w:usb0="A00002AF" w:usb1="00000003" w:usb2="00000000" w:usb3="00000000" w:csb0="0000009F" w:csb1="00000000"/>
  </w:font>
  <w:font w:name="Proxima Nova Medium">
    <w:altName w:val="Tahoma"/>
    <w:panose1 w:val="02000506030000020004"/>
    <w:charset w:val="00"/>
    <w:family w:val="modern"/>
    <w:notTrueType/>
    <w:pitch w:val="variable"/>
    <w:sig w:usb0="20000287" w:usb1="00000001" w:usb2="00000000" w:usb3="00000000" w:csb0="0000019F" w:csb1="00000000"/>
  </w:font>
  <w:font w:name="Proxima Nova ExCn Black">
    <w:altName w:val="Tahoma"/>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pitch w:val="variable"/>
    <w:sig w:usb0="A000006F" w:usb1="5000207B" w:usb2="00000000" w:usb3="00000000" w:csb0="00000193" w:csb1="00000000"/>
  </w:font>
  <w:font w:name="Yu Mincho">
    <w:charset w:val="80"/>
    <w:family w:val="roman"/>
    <w:pitch w:val="variable"/>
    <w:sig w:usb0="800002E7" w:usb1="2AC7FCFF" w:usb2="00000012" w:usb3="00000000" w:csb0="0002009F" w:csb1="00000000"/>
  </w:font>
  <w:font w:name="Inconsolata">
    <w:altName w:val="Calibri"/>
    <w:charset w:val="00"/>
    <w:family w:val="auto"/>
    <w:pitch w:val="fixed"/>
    <w:sig w:usb0="A00000FF" w:usb1="0000F9EB" w:usb2="00000020" w:usb3="00000000" w:csb0="00000193" w:csb1="00000000"/>
  </w:font>
  <w:font w:name="Proxima Nova Cond">
    <w:altName w:val="Tahoma"/>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pitch w:val="variable"/>
    <w:sig w:usb0="A00002EF" w:usb1="5000207B" w:usb2="00000000" w:usb3="00000000" w:csb0="0000019F" w:csb1="00000000"/>
  </w:font>
  <w:font w:name="Kepler Std Medium Disp">
    <w:altName w:val="Cambria"/>
    <w:panose1 w:val="0204060306070A060204"/>
    <w:charset w:val="00"/>
    <w:family w:val="roman"/>
    <w:notTrueType/>
    <w:pitch w:val="variable"/>
    <w:sig w:usb0="00000003" w:usb1="00000001" w:usb2="00000000" w:usb3="00000000" w:csb0="00000001" w:csb1="00000000"/>
  </w:font>
  <w:font w:name="IBM Plex Mono Text">
    <w:altName w:val="Calibri"/>
    <w:panose1 w:val="020B0509050203000203"/>
    <w:charset w:val="00"/>
    <w:family w:val="modern"/>
    <w:notTrueType/>
    <w:pitch w:val="fixed"/>
    <w:sig w:usb0="A000026F" w:usb1="5000207B" w:usb2="00000000" w:usb3="00000000" w:csb0="00000197" w:csb1="00000000"/>
  </w:font>
  <w:font w:name="FreightSansCndPro Light">
    <w:altName w:val="Calibri"/>
    <w:panose1 w:val="02000506030000020004"/>
    <w:charset w:val="00"/>
    <w:family w:val="modern"/>
    <w:notTrueType/>
    <w:pitch w:val="variable"/>
    <w:sig w:usb0="A00000AF" w:usb1="5000044B" w:usb2="00000000" w:usb3="00000000" w:csb0="00000093" w:csb1="00000000"/>
  </w:font>
  <w:font w:name="Aktiv Grotesk Cd Medium">
    <w:altName w:val="Calibri"/>
    <w:panose1 w:val="020B0606020203020204"/>
    <w:charset w:val="00"/>
    <w:family w:val="swiss"/>
    <w:pitch w:val="variable"/>
    <w:sig w:usb0="A00000EF" w:usb1="5000205B" w:usb2="00000008" w:usb3="00000000" w:csb0="00000093" w:csb1="00000000"/>
  </w:font>
  <w:font w:name="Proxima Nova Cond Black">
    <w:panose1 w:val="02000506030000020004"/>
    <w:charset w:val="00"/>
    <w:family w:val="modern"/>
    <w:notTrueType/>
    <w:pitch w:val="variable"/>
    <w:sig w:usb0="20000287" w:usb1="00000001" w:usb2="00000000" w:usb3="00000000" w:csb0="0000019F" w:csb1="00000000"/>
  </w:font>
  <w:font w:name="Proxima Nova">
    <w:altName w:val="Tahoma"/>
    <w:panose1 w:val="02000506030000020004"/>
    <w:charset w:val="00"/>
    <w:family w:val="modern"/>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7F55" w14:textId="77777777" w:rsidR="007A46D4" w:rsidRDefault="007A46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4C336"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9265F" w14:textId="690C69B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B0E6E" w14:textId="77777777" w:rsidR="004108B5" w:rsidRDefault="004108B5" w:rsidP="00983865">
      <w:pPr>
        <w:spacing w:after="0" w:line="240" w:lineRule="auto"/>
      </w:pPr>
      <w:r>
        <w:separator/>
      </w:r>
    </w:p>
  </w:footnote>
  <w:footnote w:type="continuationSeparator" w:id="0">
    <w:p w14:paraId="2DC2F0D9" w14:textId="77777777" w:rsidR="004108B5" w:rsidRDefault="004108B5" w:rsidP="00983865">
      <w:pPr>
        <w:spacing w:after="0" w:line="240" w:lineRule="auto"/>
      </w:pPr>
      <w:r>
        <w:continuationSeparator/>
      </w:r>
    </w:p>
  </w:footnote>
  <w:footnote w:type="continuationNotice" w:id="1">
    <w:p w14:paraId="1FA3505B" w14:textId="77777777" w:rsidR="004108B5" w:rsidRDefault="004108B5">
      <w:pPr>
        <w:spacing w:after="0" w:line="240" w:lineRule="auto"/>
      </w:pPr>
    </w:p>
  </w:footnote>
  <w:footnote w:id="2">
    <w:p w14:paraId="0F0C8D5F" w14:textId="78228113" w:rsidR="00B91A02" w:rsidRPr="00B91A02" w:rsidRDefault="00B91A02">
      <w:pPr>
        <w:pStyle w:val="FootnoteText"/>
      </w:pPr>
      <w:r>
        <w:rPr>
          <w:rStyle w:val="FootnoteReference"/>
        </w:rPr>
        <w:footnoteRef/>
      </w:r>
      <w:r>
        <w:t xml:space="preserve"> </w:t>
      </w:r>
      <w:r w:rsidRPr="00B91A02">
        <w:t xml:space="preserve">I may </w:t>
      </w:r>
      <w:proofErr w:type="gramStart"/>
      <w:r w:rsidRPr="00B91A02">
        <w:t>actually be</w:t>
      </w:r>
      <w:proofErr w:type="gramEnd"/>
      <w:r w:rsidRPr="00B91A02">
        <w:t xml:space="preserve"> the most qualified person on Earth to reflect on this subject, given that I represent</w:t>
      </w:r>
      <w:r w:rsidR="00186305">
        <w:t xml:space="preserve"> </w:t>
      </w:r>
      <w:r w:rsidRPr="00B91A02">
        <w:t xml:space="preserve">the very first microgeneration to have smartphones for all of our adult lives. </w:t>
      </w:r>
      <w:r>
        <w:t>(Just barely.)</w:t>
      </w:r>
    </w:p>
  </w:footnote>
  <w:footnote w:id="3">
    <w:p w14:paraId="275E90BB" w14:textId="1BBE6BD2" w:rsidR="001361CD" w:rsidRDefault="001361CD">
      <w:pPr>
        <w:pStyle w:val="FootnoteText"/>
      </w:pPr>
      <w:r>
        <w:rPr>
          <w:rStyle w:val="FootnoteReference"/>
        </w:rPr>
        <w:footnoteRef/>
      </w:r>
      <w:r>
        <w:t xml:space="preserve"> I still have no idea who Bob </w:t>
      </w:r>
      <w:proofErr w:type="spellStart"/>
      <w:r>
        <w:t>Geldoff</w:t>
      </w:r>
      <w:proofErr w:type="spellEnd"/>
      <w:r>
        <w:t xml:space="preserve"> is.</w:t>
      </w:r>
    </w:p>
  </w:footnote>
  <w:footnote w:id="4">
    <w:p w14:paraId="7BDC4186" w14:textId="0F6E3605" w:rsidR="008A3740" w:rsidRPr="008A3740" w:rsidRDefault="008A3740">
      <w:pPr>
        <w:pStyle w:val="FootnoteText"/>
      </w:pPr>
      <w:r>
        <w:rPr>
          <w:rStyle w:val="FootnoteReference"/>
        </w:rPr>
        <w:footnoteRef/>
      </w:r>
      <w:r>
        <w:t xml:space="preserve"> I have come to refer to this as </w:t>
      </w:r>
      <w:hyperlink r:id="rId1" w:history="1">
        <w:r w:rsidRPr="00927B62">
          <w:rPr>
            <w:rStyle w:val="Hyperlink"/>
            <w:i/>
            <w:iCs/>
          </w:rPr>
          <w:t>Just Fucking Around</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6A0C6" w14:textId="77777777" w:rsidR="00FE025C" w:rsidRDefault="00876BD6">
    <w:pPr>
      <w:pStyle w:val="Header"/>
    </w:pPr>
    <w:r>
      <w:rPr>
        <w:noProof/>
      </w:rPr>
      <w:pict w14:anchorId="0C06AA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875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A2F4B" w14:textId="77777777" w:rsidR="00FE025C" w:rsidRDefault="00876BD6">
    <w:pPr>
      <w:pStyle w:val="Header"/>
    </w:pPr>
    <w:r>
      <w:rPr>
        <w:noProof/>
      </w:rPr>
      <w:pict w14:anchorId="76B4E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49" type="#_x0000_t75" style="position:absolute;margin-left:0;margin-top:0;width:63.75pt;height:63.65pt;z-index:-25165772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F2AA4" w14:textId="37903049" w:rsidR="00C46AD6" w:rsidRDefault="00B82420" w:rsidP="00C46AD6">
    <w:pPr>
      <w:pStyle w:val="Title"/>
    </w:pPr>
    <w:r>
      <w:rPr>
        <w:noProof/>
      </w:rPr>
      <w:drawing>
        <wp:anchor distT="0" distB="0" distL="95250" distR="95250" simplePos="0" relativeHeight="251656704" behindDoc="1" locked="1" layoutInCell="1" allowOverlap="1" wp14:anchorId="341E2D1F" wp14:editId="001A950B">
          <wp:simplePos x="0" y="0"/>
          <wp:positionH relativeFrom="column">
            <wp:posOffset>-945515</wp:posOffset>
          </wp:positionH>
          <wp:positionV relativeFrom="page">
            <wp:posOffset>-7620</wp:posOffset>
          </wp:positionV>
          <wp:extent cx="8105775" cy="6083935"/>
          <wp:effectExtent l="0" t="0" r="0" b="0"/>
          <wp:wrapSquare wrapText="bothSides"/>
          <wp:docPr id="7" name="Picture 7" descr="A picture containing text, person, holding,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holding, ha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05775" cy="6083935"/>
                  </a:xfrm>
                  <a:prstGeom prst="rect">
                    <a:avLst/>
                  </a:prstGeom>
                </pic:spPr>
              </pic:pic>
            </a:graphicData>
          </a:graphic>
          <wp14:sizeRelH relativeFrom="margin">
            <wp14:pctWidth>0</wp14:pctWidth>
          </wp14:sizeRelH>
          <wp14:sizeRelV relativeFrom="margin">
            <wp14:pctHeight>0</wp14:pctHeight>
          </wp14:sizeRelV>
        </wp:anchor>
      </w:drawing>
    </w:r>
    <w:r w:rsidR="002B352D">
      <w:t xml:space="preserve">The Excess &amp; The Ecstasy of the </w:t>
    </w:r>
    <w:r w:rsidR="00C375D7">
      <w:t>iPhone 12 Pro Max</w:t>
    </w:r>
  </w:p>
  <w:p w14:paraId="5AC399D6" w14:textId="5E3BB814"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D7"/>
    <w:rsid w:val="00001EC6"/>
    <w:rsid w:val="0000232F"/>
    <w:rsid w:val="00006856"/>
    <w:rsid w:val="000103A0"/>
    <w:rsid w:val="000145A8"/>
    <w:rsid w:val="000245B1"/>
    <w:rsid w:val="00024889"/>
    <w:rsid w:val="000267DC"/>
    <w:rsid w:val="0003062C"/>
    <w:rsid w:val="000333A3"/>
    <w:rsid w:val="00042756"/>
    <w:rsid w:val="0004369E"/>
    <w:rsid w:val="00051256"/>
    <w:rsid w:val="0006126A"/>
    <w:rsid w:val="000637DE"/>
    <w:rsid w:val="00065A2F"/>
    <w:rsid w:val="00074285"/>
    <w:rsid w:val="00082119"/>
    <w:rsid w:val="00090C83"/>
    <w:rsid w:val="0009265D"/>
    <w:rsid w:val="000A399D"/>
    <w:rsid w:val="000A4262"/>
    <w:rsid w:val="000B5CA7"/>
    <w:rsid w:val="000B6977"/>
    <w:rsid w:val="000B7747"/>
    <w:rsid w:val="000C39D5"/>
    <w:rsid w:val="000C7D6F"/>
    <w:rsid w:val="000D08B8"/>
    <w:rsid w:val="000D17D5"/>
    <w:rsid w:val="000E2482"/>
    <w:rsid w:val="000E4D69"/>
    <w:rsid w:val="000E55C5"/>
    <w:rsid w:val="00101A6D"/>
    <w:rsid w:val="00101ED6"/>
    <w:rsid w:val="00106E4C"/>
    <w:rsid w:val="00107B77"/>
    <w:rsid w:val="001166EF"/>
    <w:rsid w:val="00120B5E"/>
    <w:rsid w:val="00122A54"/>
    <w:rsid w:val="0012353F"/>
    <w:rsid w:val="0012470A"/>
    <w:rsid w:val="0013035E"/>
    <w:rsid w:val="00131627"/>
    <w:rsid w:val="001361CD"/>
    <w:rsid w:val="00140C7E"/>
    <w:rsid w:val="00145993"/>
    <w:rsid w:val="0014754E"/>
    <w:rsid w:val="00156C00"/>
    <w:rsid w:val="00163C26"/>
    <w:rsid w:val="00164867"/>
    <w:rsid w:val="00167846"/>
    <w:rsid w:val="001758D4"/>
    <w:rsid w:val="00175A78"/>
    <w:rsid w:val="00175F62"/>
    <w:rsid w:val="001806E3"/>
    <w:rsid w:val="00181BBF"/>
    <w:rsid w:val="00183FDB"/>
    <w:rsid w:val="00186305"/>
    <w:rsid w:val="00187647"/>
    <w:rsid w:val="00194907"/>
    <w:rsid w:val="001A2684"/>
    <w:rsid w:val="001A342F"/>
    <w:rsid w:val="001A76C9"/>
    <w:rsid w:val="001A7E00"/>
    <w:rsid w:val="001B05E8"/>
    <w:rsid w:val="001B36FA"/>
    <w:rsid w:val="001B4250"/>
    <w:rsid w:val="001B5324"/>
    <w:rsid w:val="001B7CD5"/>
    <w:rsid w:val="001C3C28"/>
    <w:rsid w:val="001D22C9"/>
    <w:rsid w:val="001D2F67"/>
    <w:rsid w:val="001D4779"/>
    <w:rsid w:val="001E3B7A"/>
    <w:rsid w:val="001E51F6"/>
    <w:rsid w:val="001E5B2D"/>
    <w:rsid w:val="001F1DCD"/>
    <w:rsid w:val="001F31C4"/>
    <w:rsid w:val="001F4738"/>
    <w:rsid w:val="002055C0"/>
    <w:rsid w:val="0020585D"/>
    <w:rsid w:val="00215E9D"/>
    <w:rsid w:val="0022119A"/>
    <w:rsid w:val="0022715E"/>
    <w:rsid w:val="0022754D"/>
    <w:rsid w:val="002310B7"/>
    <w:rsid w:val="00236D7B"/>
    <w:rsid w:val="00237337"/>
    <w:rsid w:val="00237DF2"/>
    <w:rsid w:val="00240FD2"/>
    <w:rsid w:val="00244E28"/>
    <w:rsid w:val="0024564F"/>
    <w:rsid w:val="00246AB2"/>
    <w:rsid w:val="00247695"/>
    <w:rsid w:val="00247D84"/>
    <w:rsid w:val="002572CC"/>
    <w:rsid w:val="002574AE"/>
    <w:rsid w:val="00262A4D"/>
    <w:rsid w:val="00267430"/>
    <w:rsid w:val="00270209"/>
    <w:rsid w:val="002728CE"/>
    <w:rsid w:val="002752EA"/>
    <w:rsid w:val="00283460"/>
    <w:rsid w:val="0029093E"/>
    <w:rsid w:val="00291825"/>
    <w:rsid w:val="002926A4"/>
    <w:rsid w:val="002946F3"/>
    <w:rsid w:val="002A49AD"/>
    <w:rsid w:val="002B2FEA"/>
    <w:rsid w:val="002B352D"/>
    <w:rsid w:val="002B6544"/>
    <w:rsid w:val="002B67A4"/>
    <w:rsid w:val="002B7301"/>
    <w:rsid w:val="002C0C7F"/>
    <w:rsid w:val="002D5703"/>
    <w:rsid w:val="002E0F88"/>
    <w:rsid w:val="002E2310"/>
    <w:rsid w:val="002F1953"/>
    <w:rsid w:val="002F4F66"/>
    <w:rsid w:val="002F6697"/>
    <w:rsid w:val="00300326"/>
    <w:rsid w:val="00301602"/>
    <w:rsid w:val="00301A31"/>
    <w:rsid w:val="00305887"/>
    <w:rsid w:val="00305FC3"/>
    <w:rsid w:val="00311CD2"/>
    <w:rsid w:val="003152AF"/>
    <w:rsid w:val="00315E81"/>
    <w:rsid w:val="003174D4"/>
    <w:rsid w:val="00317B6E"/>
    <w:rsid w:val="00327090"/>
    <w:rsid w:val="003309F9"/>
    <w:rsid w:val="0033226F"/>
    <w:rsid w:val="00334F1F"/>
    <w:rsid w:val="0034151B"/>
    <w:rsid w:val="003448F7"/>
    <w:rsid w:val="00345B59"/>
    <w:rsid w:val="00347595"/>
    <w:rsid w:val="003516DE"/>
    <w:rsid w:val="003517EA"/>
    <w:rsid w:val="0035588C"/>
    <w:rsid w:val="00356367"/>
    <w:rsid w:val="003563EF"/>
    <w:rsid w:val="00361CDA"/>
    <w:rsid w:val="003677F9"/>
    <w:rsid w:val="003741FF"/>
    <w:rsid w:val="00374289"/>
    <w:rsid w:val="0038123A"/>
    <w:rsid w:val="00384C6E"/>
    <w:rsid w:val="003878B9"/>
    <w:rsid w:val="00391B0F"/>
    <w:rsid w:val="00393F8E"/>
    <w:rsid w:val="003A0096"/>
    <w:rsid w:val="003A1E6F"/>
    <w:rsid w:val="003A69C3"/>
    <w:rsid w:val="003B02EA"/>
    <w:rsid w:val="003B0688"/>
    <w:rsid w:val="003B19B4"/>
    <w:rsid w:val="003B3E6E"/>
    <w:rsid w:val="003B4200"/>
    <w:rsid w:val="003B4441"/>
    <w:rsid w:val="003B4DBE"/>
    <w:rsid w:val="003B5DBE"/>
    <w:rsid w:val="003C592D"/>
    <w:rsid w:val="003E1A2E"/>
    <w:rsid w:val="003E3416"/>
    <w:rsid w:val="003E4244"/>
    <w:rsid w:val="003E4A7E"/>
    <w:rsid w:val="003E628A"/>
    <w:rsid w:val="003F05D3"/>
    <w:rsid w:val="003F1DFA"/>
    <w:rsid w:val="003F3305"/>
    <w:rsid w:val="003F6882"/>
    <w:rsid w:val="00401A5D"/>
    <w:rsid w:val="00404576"/>
    <w:rsid w:val="004108B5"/>
    <w:rsid w:val="004125D5"/>
    <w:rsid w:val="004128C3"/>
    <w:rsid w:val="0041363F"/>
    <w:rsid w:val="0042488A"/>
    <w:rsid w:val="00432216"/>
    <w:rsid w:val="00432531"/>
    <w:rsid w:val="00436004"/>
    <w:rsid w:val="00444D44"/>
    <w:rsid w:val="0045079F"/>
    <w:rsid w:val="0045296E"/>
    <w:rsid w:val="00456551"/>
    <w:rsid w:val="00456DC4"/>
    <w:rsid w:val="0046010A"/>
    <w:rsid w:val="004675B0"/>
    <w:rsid w:val="00470CDD"/>
    <w:rsid w:val="00472645"/>
    <w:rsid w:val="00473E8B"/>
    <w:rsid w:val="004754F5"/>
    <w:rsid w:val="00487AB4"/>
    <w:rsid w:val="0049035E"/>
    <w:rsid w:val="00490735"/>
    <w:rsid w:val="00491A8B"/>
    <w:rsid w:val="0049316C"/>
    <w:rsid w:val="00494530"/>
    <w:rsid w:val="004960BD"/>
    <w:rsid w:val="004A075E"/>
    <w:rsid w:val="004A30C2"/>
    <w:rsid w:val="004A4297"/>
    <w:rsid w:val="004A4437"/>
    <w:rsid w:val="004B5B85"/>
    <w:rsid w:val="004C4503"/>
    <w:rsid w:val="004C4C45"/>
    <w:rsid w:val="004C640F"/>
    <w:rsid w:val="004D2BE3"/>
    <w:rsid w:val="004D36A1"/>
    <w:rsid w:val="004D600E"/>
    <w:rsid w:val="004D7A17"/>
    <w:rsid w:val="004E1552"/>
    <w:rsid w:val="004F70D8"/>
    <w:rsid w:val="004F7AFD"/>
    <w:rsid w:val="0051340B"/>
    <w:rsid w:val="005134E4"/>
    <w:rsid w:val="00514423"/>
    <w:rsid w:val="00515DCA"/>
    <w:rsid w:val="005172D3"/>
    <w:rsid w:val="00521037"/>
    <w:rsid w:val="00523342"/>
    <w:rsid w:val="0052542F"/>
    <w:rsid w:val="00525D95"/>
    <w:rsid w:val="005268E0"/>
    <w:rsid w:val="00526E87"/>
    <w:rsid w:val="00535913"/>
    <w:rsid w:val="005370CD"/>
    <w:rsid w:val="00537273"/>
    <w:rsid w:val="0054418B"/>
    <w:rsid w:val="00556676"/>
    <w:rsid w:val="00557420"/>
    <w:rsid w:val="00564C28"/>
    <w:rsid w:val="0056563A"/>
    <w:rsid w:val="0057546B"/>
    <w:rsid w:val="00577C6E"/>
    <w:rsid w:val="0058448B"/>
    <w:rsid w:val="00584851"/>
    <w:rsid w:val="00596D3E"/>
    <w:rsid w:val="005A30CC"/>
    <w:rsid w:val="005A4E26"/>
    <w:rsid w:val="005A7A24"/>
    <w:rsid w:val="005B2F84"/>
    <w:rsid w:val="005C03BB"/>
    <w:rsid w:val="005D0E9C"/>
    <w:rsid w:val="005D25E9"/>
    <w:rsid w:val="005D5789"/>
    <w:rsid w:val="005D607D"/>
    <w:rsid w:val="005E054B"/>
    <w:rsid w:val="005E1E58"/>
    <w:rsid w:val="005E37B5"/>
    <w:rsid w:val="005F31E3"/>
    <w:rsid w:val="005F37A2"/>
    <w:rsid w:val="005F4A76"/>
    <w:rsid w:val="005F548D"/>
    <w:rsid w:val="005F5DD7"/>
    <w:rsid w:val="00610C5C"/>
    <w:rsid w:val="00612BFA"/>
    <w:rsid w:val="006139ED"/>
    <w:rsid w:val="006162EF"/>
    <w:rsid w:val="006163C8"/>
    <w:rsid w:val="00616714"/>
    <w:rsid w:val="00617C8C"/>
    <w:rsid w:val="00620DCE"/>
    <w:rsid w:val="0062362A"/>
    <w:rsid w:val="00625902"/>
    <w:rsid w:val="00625F9E"/>
    <w:rsid w:val="006318C3"/>
    <w:rsid w:val="006346C6"/>
    <w:rsid w:val="00640246"/>
    <w:rsid w:val="0064213D"/>
    <w:rsid w:val="00650E73"/>
    <w:rsid w:val="00651885"/>
    <w:rsid w:val="006522EE"/>
    <w:rsid w:val="00665FB5"/>
    <w:rsid w:val="00666F6C"/>
    <w:rsid w:val="00667734"/>
    <w:rsid w:val="00670D17"/>
    <w:rsid w:val="006729AD"/>
    <w:rsid w:val="0067474F"/>
    <w:rsid w:val="00683AAF"/>
    <w:rsid w:val="00683EB7"/>
    <w:rsid w:val="00693A9A"/>
    <w:rsid w:val="00696B26"/>
    <w:rsid w:val="006A3750"/>
    <w:rsid w:val="006A4923"/>
    <w:rsid w:val="006A4DF4"/>
    <w:rsid w:val="006B6383"/>
    <w:rsid w:val="006C5DE1"/>
    <w:rsid w:val="006D0B6B"/>
    <w:rsid w:val="006D7AC7"/>
    <w:rsid w:val="006E12B3"/>
    <w:rsid w:val="006E12E5"/>
    <w:rsid w:val="006E2837"/>
    <w:rsid w:val="006F045E"/>
    <w:rsid w:val="006F218E"/>
    <w:rsid w:val="00702C0B"/>
    <w:rsid w:val="00703F41"/>
    <w:rsid w:val="00705665"/>
    <w:rsid w:val="007109BD"/>
    <w:rsid w:val="00712E60"/>
    <w:rsid w:val="0072132B"/>
    <w:rsid w:val="007217C6"/>
    <w:rsid w:val="007267E6"/>
    <w:rsid w:val="00727451"/>
    <w:rsid w:val="0073518F"/>
    <w:rsid w:val="00737559"/>
    <w:rsid w:val="007420B7"/>
    <w:rsid w:val="0075005A"/>
    <w:rsid w:val="0075336B"/>
    <w:rsid w:val="00754A31"/>
    <w:rsid w:val="00755634"/>
    <w:rsid w:val="00766E27"/>
    <w:rsid w:val="00771FFD"/>
    <w:rsid w:val="00772736"/>
    <w:rsid w:val="0077564E"/>
    <w:rsid w:val="00786A72"/>
    <w:rsid w:val="00786EB6"/>
    <w:rsid w:val="00792768"/>
    <w:rsid w:val="007A1429"/>
    <w:rsid w:val="007A2D34"/>
    <w:rsid w:val="007A46D4"/>
    <w:rsid w:val="007A5481"/>
    <w:rsid w:val="007A5699"/>
    <w:rsid w:val="007A6D6B"/>
    <w:rsid w:val="007B16B5"/>
    <w:rsid w:val="007B2581"/>
    <w:rsid w:val="007B62F2"/>
    <w:rsid w:val="007C181E"/>
    <w:rsid w:val="007D45D4"/>
    <w:rsid w:val="007D4F0F"/>
    <w:rsid w:val="007D5324"/>
    <w:rsid w:val="007D5489"/>
    <w:rsid w:val="007D6215"/>
    <w:rsid w:val="007E077D"/>
    <w:rsid w:val="007E4E12"/>
    <w:rsid w:val="007E778B"/>
    <w:rsid w:val="007F050B"/>
    <w:rsid w:val="007F1996"/>
    <w:rsid w:val="007F254A"/>
    <w:rsid w:val="007F4DAF"/>
    <w:rsid w:val="00803226"/>
    <w:rsid w:val="00807C52"/>
    <w:rsid w:val="00807E2A"/>
    <w:rsid w:val="008125C1"/>
    <w:rsid w:val="00820007"/>
    <w:rsid w:val="00823C63"/>
    <w:rsid w:val="00825B96"/>
    <w:rsid w:val="00834CEB"/>
    <w:rsid w:val="00835D2C"/>
    <w:rsid w:val="00843B29"/>
    <w:rsid w:val="00846B99"/>
    <w:rsid w:val="00846FF9"/>
    <w:rsid w:val="008519C0"/>
    <w:rsid w:val="00852347"/>
    <w:rsid w:val="00852EA3"/>
    <w:rsid w:val="00853FDA"/>
    <w:rsid w:val="0087068D"/>
    <w:rsid w:val="00872EC7"/>
    <w:rsid w:val="008822DA"/>
    <w:rsid w:val="0088273D"/>
    <w:rsid w:val="00882B3F"/>
    <w:rsid w:val="00886FFF"/>
    <w:rsid w:val="008909B7"/>
    <w:rsid w:val="00893EB2"/>
    <w:rsid w:val="0089461B"/>
    <w:rsid w:val="008A2A46"/>
    <w:rsid w:val="008A3740"/>
    <w:rsid w:val="008A37E3"/>
    <w:rsid w:val="008A4206"/>
    <w:rsid w:val="008A68BB"/>
    <w:rsid w:val="008A6C6F"/>
    <w:rsid w:val="008B0496"/>
    <w:rsid w:val="008B7872"/>
    <w:rsid w:val="008C030B"/>
    <w:rsid w:val="008C1573"/>
    <w:rsid w:val="008C1998"/>
    <w:rsid w:val="008C1F1C"/>
    <w:rsid w:val="008C395C"/>
    <w:rsid w:val="008D51C8"/>
    <w:rsid w:val="008D572C"/>
    <w:rsid w:val="008E1C43"/>
    <w:rsid w:val="008E23AF"/>
    <w:rsid w:val="008E5B12"/>
    <w:rsid w:val="008E73E5"/>
    <w:rsid w:val="008F15F1"/>
    <w:rsid w:val="008F26D7"/>
    <w:rsid w:val="008F358E"/>
    <w:rsid w:val="008F395C"/>
    <w:rsid w:val="008F494A"/>
    <w:rsid w:val="008F673E"/>
    <w:rsid w:val="00904716"/>
    <w:rsid w:val="00905461"/>
    <w:rsid w:val="009056B5"/>
    <w:rsid w:val="00911E5C"/>
    <w:rsid w:val="00915D3B"/>
    <w:rsid w:val="009166C8"/>
    <w:rsid w:val="00916BC5"/>
    <w:rsid w:val="009201CF"/>
    <w:rsid w:val="00921483"/>
    <w:rsid w:val="009218FA"/>
    <w:rsid w:val="00921F14"/>
    <w:rsid w:val="0092301D"/>
    <w:rsid w:val="00927B62"/>
    <w:rsid w:val="00936283"/>
    <w:rsid w:val="00941FF2"/>
    <w:rsid w:val="009605B6"/>
    <w:rsid w:val="009664C3"/>
    <w:rsid w:val="0096651B"/>
    <w:rsid w:val="00970E8D"/>
    <w:rsid w:val="00971622"/>
    <w:rsid w:val="00973A47"/>
    <w:rsid w:val="00976A9B"/>
    <w:rsid w:val="00983865"/>
    <w:rsid w:val="00983B2E"/>
    <w:rsid w:val="009908ED"/>
    <w:rsid w:val="00993146"/>
    <w:rsid w:val="009A15E6"/>
    <w:rsid w:val="009A1C22"/>
    <w:rsid w:val="009A7EE4"/>
    <w:rsid w:val="009A7F40"/>
    <w:rsid w:val="009B2383"/>
    <w:rsid w:val="009B331F"/>
    <w:rsid w:val="009B440B"/>
    <w:rsid w:val="009B78FA"/>
    <w:rsid w:val="009D4A57"/>
    <w:rsid w:val="009D5277"/>
    <w:rsid w:val="009E7A33"/>
    <w:rsid w:val="00A03054"/>
    <w:rsid w:val="00A0624E"/>
    <w:rsid w:val="00A0771D"/>
    <w:rsid w:val="00A10C62"/>
    <w:rsid w:val="00A14266"/>
    <w:rsid w:val="00A17C71"/>
    <w:rsid w:val="00A17C80"/>
    <w:rsid w:val="00A23EFD"/>
    <w:rsid w:val="00A243D5"/>
    <w:rsid w:val="00A24562"/>
    <w:rsid w:val="00A25304"/>
    <w:rsid w:val="00A327F5"/>
    <w:rsid w:val="00A33833"/>
    <w:rsid w:val="00A34F94"/>
    <w:rsid w:val="00A3651E"/>
    <w:rsid w:val="00A365CB"/>
    <w:rsid w:val="00A37456"/>
    <w:rsid w:val="00A4214D"/>
    <w:rsid w:val="00A42881"/>
    <w:rsid w:val="00A60C2A"/>
    <w:rsid w:val="00A63217"/>
    <w:rsid w:val="00A6555A"/>
    <w:rsid w:val="00A7730C"/>
    <w:rsid w:val="00A7756B"/>
    <w:rsid w:val="00A8128A"/>
    <w:rsid w:val="00A9121D"/>
    <w:rsid w:val="00A92D8E"/>
    <w:rsid w:val="00AA6369"/>
    <w:rsid w:val="00AA78A9"/>
    <w:rsid w:val="00AB072E"/>
    <w:rsid w:val="00AB07D8"/>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15DF2"/>
    <w:rsid w:val="00B27801"/>
    <w:rsid w:val="00B3322A"/>
    <w:rsid w:val="00B3444B"/>
    <w:rsid w:val="00B34554"/>
    <w:rsid w:val="00B37E45"/>
    <w:rsid w:val="00B40B1E"/>
    <w:rsid w:val="00B4130F"/>
    <w:rsid w:val="00B42B06"/>
    <w:rsid w:val="00B44A36"/>
    <w:rsid w:val="00B466A1"/>
    <w:rsid w:val="00B46CBB"/>
    <w:rsid w:val="00B478C0"/>
    <w:rsid w:val="00B5338E"/>
    <w:rsid w:val="00B607D8"/>
    <w:rsid w:val="00B6116E"/>
    <w:rsid w:val="00B67693"/>
    <w:rsid w:val="00B70B9A"/>
    <w:rsid w:val="00B715BC"/>
    <w:rsid w:val="00B750F6"/>
    <w:rsid w:val="00B803B2"/>
    <w:rsid w:val="00B8044D"/>
    <w:rsid w:val="00B81AA8"/>
    <w:rsid w:val="00B81B03"/>
    <w:rsid w:val="00B82420"/>
    <w:rsid w:val="00B85A8B"/>
    <w:rsid w:val="00B91A02"/>
    <w:rsid w:val="00B93C08"/>
    <w:rsid w:val="00BA190B"/>
    <w:rsid w:val="00BA5391"/>
    <w:rsid w:val="00BB163B"/>
    <w:rsid w:val="00BB7AEA"/>
    <w:rsid w:val="00BC2C3A"/>
    <w:rsid w:val="00BC4891"/>
    <w:rsid w:val="00BC58B9"/>
    <w:rsid w:val="00BD0AF9"/>
    <w:rsid w:val="00BD5728"/>
    <w:rsid w:val="00BD7CC5"/>
    <w:rsid w:val="00BE2327"/>
    <w:rsid w:val="00BF41DE"/>
    <w:rsid w:val="00BF4586"/>
    <w:rsid w:val="00BF6E09"/>
    <w:rsid w:val="00C017E3"/>
    <w:rsid w:val="00C02095"/>
    <w:rsid w:val="00C03D91"/>
    <w:rsid w:val="00C03F35"/>
    <w:rsid w:val="00C07DC8"/>
    <w:rsid w:val="00C1252F"/>
    <w:rsid w:val="00C12924"/>
    <w:rsid w:val="00C13C12"/>
    <w:rsid w:val="00C144ED"/>
    <w:rsid w:val="00C244CE"/>
    <w:rsid w:val="00C25652"/>
    <w:rsid w:val="00C263BE"/>
    <w:rsid w:val="00C269E7"/>
    <w:rsid w:val="00C27682"/>
    <w:rsid w:val="00C30BB3"/>
    <w:rsid w:val="00C33885"/>
    <w:rsid w:val="00C33DB3"/>
    <w:rsid w:val="00C34D42"/>
    <w:rsid w:val="00C375D7"/>
    <w:rsid w:val="00C4097A"/>
    <w:rsid w:val="00C430CB"/>
    <w:rsid w:val="00C46AD6"/>
    <w:rsid w:val="00C50F57"/>
    <w:rsid w:val="00C520B4"/>
    <w:rsid w:val="00C52786"/>
    <w:rsid w:val="00C5430E"/>
    <w:rsid w:val="00C61466"/>
    <w:rsid w:val="00C65D30"/>
    <w:rsid w:val="00C72B91"/>
    <w:rsid w:val="00C768C7"/>
    <w:rsid w:val="00C80007"/>
    <w:rsid w:val="00C87EAF"/>
    <w:rsid w:val="00CA4559"/>
    <w:rsid w:val="00CA4B71"/>
    <w:rsid w:val="00CA51DB"/>
    <w:rsid w:val="00CA6F36"/>
    <w:rsid w:val="00CB4102"/>
    <w:rsid w:val="00CB440D"/>
    <w:rsid w:val="00CB52C2"/>
    <w:rsid w:val="00CB726C"/>
    <w:rsid w:val="00CC0A91"/>
    <w:rsid w:val="00CC155E"/>
    <w:rsid w:val="00CC7952"/>
    <w:rsid w:val="00CD7AE9"/>
    <w:rsid w:val="00CD7D19"/>
    <w:rsid w:val="00CE04A0"/>
    <w:rsid w:val="00CE0DB6"/>
    <w:rsid w:val="00CF1EB5"/>
    <w:rsid w:val="00CF21E0"/>
    <w:rsid w:val="00CF2D4D"/>
    <w:rsid w:val="00CF4C13"/>
    <w:rsid w:val="00CF61A5"/>
    <w:rsid w:val="00D02C1B"/>
    <w:rsid w:val="00D077E3"/>
    <w:rsid w:val="00D1653B"/>
    <w:rsid w:val="00D227E9"/>
    <w:rsid w:val="00D246CF"/>
    <w:rsid w:val="00D33F46"/>
    <w:rsid w:val="00D3430D"/>
    <w:rsid w:val="00D345A8"/>
    <w:rsid w:val="00D435C0"/>
    <w:rsid w:val="00D444B4"/>
    <w:rsid w:val="00D456C3"/>
    <w:rsid w:val="00D473F1"/>
    <w:rsid w:val="00D4763A"/>
    <w:rsid w:val="00D47F1A"/>
    <w:rsid w:val="00D5148F"/>
    <w:rsid w:val="00D53097"/>
    <w:rsid w:val="00D6057C"/>
    <w:rsid w:val="00D6474A"/>
    <w:rsid w:val="00D70F17"/>
    <w:rsid w:val="00D75B95"/>
    <w:rsid w:val="00D81B8D"/>
    <w:rsid w:val="00D84355"/>
    <w:rsid w:val="00D85824"/>
    <w:rsid w:val="00D91C60"/>
    <w:rsid w:val="00D93B9E"/>
    <w:rsid w:val="00D96367"/>
    <w:rsid w:val="00DA3DD8"/>
    <w:rsid w:val="00DB0811"/>
    <w:rsid w:val="00DB1B43"/>
    <w:rsid w:val="00DB3B0B"/>
    <w:rsid w:val="00DB3F98"/>
    <w:rsid w:val="00DB748C"/>
    <w:rsid w:val="00DD255A"/>
    <w:rsid w:val="00DD6B82"/>
    <w:rsid w:val="00DE6273"/>
    <w:rsid w:val="00DE67EC"/>
    <w:rsid w:val="00DE7069"/>
    <w:rsid w:val="00DF0E19"/>
    <w:rsid w:val="00DF42C0"/>
    <w:rsid w:val="00E00AD4"/>
    <w:rsid w:val="00E0371C"/>
    <w:rsid w:val="00E07FE7"/>
    <w:rsid w:val="00E12C10"/>
    <w:rsid w:val="00E20EF1"/>
    <w:rsid w:val="00E217AE"/>
    <w:rsid w:val="00E22D76"/>
    <w:rsid w:val="00E25EA1"/>
    <w:rsid w:val="00E434D1"/>
    <w:rsid w:val="00E43B10"/>
    <w:rsid w:val="00E50867"/>
    <w:rsid w:val="00E56370"/>
    <w:rsid w:val="00E579B9"/>
    <w:rsid w:val="00E67219"/>
    <w:rsid w:val="00E70DE8"/>
    <w:rsid w:val="00E710F9"/>
    <w:rsid w:val="00E76B65"/>
    <w:rsid w:val="00E83EAE"/>
    <w:rsid w:val="00E84107"/>
    <w:rsid w:val="00E87566"/>
    <w:rsid w:val="00E91222"/>
    <w:rsid w:val="00E9350F"/>
    <w:rsid w:val="00E93821"/>
    <w:rsid w:val="00E93D5D"/>
    <w:rsid w:val="00E95AEE"/>
    <w:rsid w:val="00E97098"/>
    <w:rsid w:val="00EA5FB3"/>
    <w:rsid w:val="00EA6359"/>
    <w:rsid w:val="00EA788C"/>
    <w:rsid w:val="00EB1A18"/>
    <w:rsid w:val="00EB2E93"/>
    <w:rsid w:val="00EB371A"/>
    <w:rsid w:val="00EB4FA6"/>
    <w:rsid w:val="00EB5BDA"/>
    <w:rsid w:val="00EB622B"/>
    <w:rsid w:val="00EC0B09"/>
    <w:rsid w:val="00EC2718"/>
    <w:rsid w:val="00EC37EC"/>
    <w:rsid w:val="00ED1C04"/>
    <w:rsid w:val="00EE11C7"/>
    <w:rsid w:val="00EE6607"/>
    <w:rsid w:val="00EE7FC1"/>
    <w:rsid w:val="00EF2843"/>
    <w:rsid w:val="00F11361"/>
    <w:rsid w:val="00F12109"/>
    <w:rsid w:val="00F1215C"/>
    <w:rsid w:val="00F1672F"/>
    <w:rsid w:val="00F22A39"/>
    <w:rsid w:val="00F3050E"/>
    <w:rsid w:val="00F35D31"/>
    <w:rsid w:val="00F37637"/>
    <w:rsid w:val="00F37A0A"/>
    <w:rsid w:val="00F37F6F"/>
    <w:rsid w:val="00F404B5"/>
    <w:rsid w:val="00F55A3F"/>
    <w:rsid w:val="00F624A5"/>
    <w:rsid w:val="00F70503"/>
    <w:rsid w:val="00F7172E"/>
    <w:rsid w:val="00F73A92"/>
    <w:rsid w:val="00F76972"/>
    <w:rsid w:val="00F85607"/>
    <w:rsid w:val="00F87767"/>
    <w:rsid w:val="00F91E0D"/>
    <w:rsid w:val="00F96B30"/>
    <w:rsid w:val="00FA4FCC"/>
    <w:rsid w:val="00FB014A"/>
    <w:rsid w:val="00FB0ED0"/>
    <w:rsid w:val="00FB4D24"/>
    <w:rsid w:val="00FB563E"/>
    <w:rsid w:val="00FB6FD6"/>
    <w:rsid w:val="00FC163A"/>
    <w:rsid w:val="00FC2F4C"/>
    <w:rsid w:val="00FC3EBB"/>
    <w:rsid w:val="00FC7862"/>
    <w:rsid w:val="00FE025C"/>
    <w:rsid w:val="00FE50D1"/>
    <w:rsid w:val="00FF110D"/>
    <w:rsid w:val="00FF2424"/>
    <w:rsid w:val="00FF4A7C"/>
    <w:rsid w:val="00FF64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7CED8F2"/>
  <w15:chartTrackingRefBased/>
  <w15:docId w15:val="{AB0E5C2F-620E-4D16-A78B-97EC1F92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FB4D24"/>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8E1C43"/>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620DCE"/>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620DCE"/>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FB4D24"/>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8E1C43"/>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Heading2"/>
    <w:next w:val="Normal"/>
    <w:autoRedefine/>
    <w:uiPriority w:val="39"/>
    <w:unhideWhenUsed/>
    <w:qFormat/>
    <w:rsid w:val="008A4206"/>
    <w:pPr>
      <w:framePr w:hSpace="75" w:vSpace="60" w:wrap="notBeside" w:vAnchor="page" w:hAnchor="page" w:y="-20" w:anchorLock="1"/>
      <w:shd w:val="clear" w:color="ED7D31" w:themeColor="accent2" w:fill="auto"/>
      <w:mirrorIndents/>
    </w:pPr>
    <w:rPr>
      <w:rFonts w:ascii="Proxima Nova Cond Black" w:hAnsi="Proxima Nova Cond Black"/>
      <w:color w:val="381850"/>
      <w:sz w:val="52"/>
      <w:lang w:eastAsia="en-US"/>
    </w:rPr>
  </w:style>
  <w:style w:type="paragraph" w:styleId="Bibliography">
    <w:name w:val="Bibliography"/>
    <w:basedOn w:val="Normal"/>
    <w:next w:val="Normal"/>
    <w:autoRedefine/>
    <w:uiPriority w:val="37"/>
    <w:unhideWhenUsed/>
    <w:qFormat/>
    <w:rsid w:val="008A68BB"/>
    <w:rPr>
      <w:rFonts w:ascii="Proxima Nova" w:hAnsi="Proxima Nova"/>
    </w:rPr>
  </w:style>
  <w:style w:type="paragraph" w:styleId="DocumentMap">
    <w:name w:val="Document Map"/>
    <w:basedOn w:val="Normal"/>
    <w:link w:val="DocumentMapChar"/>
    <w:uiPriority w:val="99"/>
    <w:semiHidden/>
    <w:unhideWhenUsed/>
    <w:rsid w:val="000103A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103A0"/>
    <w:rPr>
      <w:rFonts w:ascii="Segoe UI" w:hAnsi="Segoe UI" w:cs="Segoe UI"/>
      <w:sz w:val="16"/>
      <w:szCs w:val="16"/>
    </w:rPr>
  </w:style>
  <w:style w:type="paragraph" w:styleId="TOC2">
    <w:name w:val="toc 2"/>
    <w:basedOn w:val="Heading2"/>
    <w:next w:val="Normal"/>
    <w:autoRedefine/>
    <w:uiPriority w:val="39"/>
    <w:semiHidden/>
    <w:unhideWhenUsed/>
    <w:rsid w:val="008A4206"/>
    <w:pPr>
      <w:spacing w:after="100"/>
      <w:ind w:left="240"/>
    </w:pPr>
  </w:style>
  <w:style w:type="paragraph" w:styleId="TOC3">
    <w:name w:val="toc 3"/>
    <w:basedOn w:val="Heading3"/>
    <w:next w:val="Normal"/>
    <w:autoRedefine/>
    <w:uiPriority w:val="39"/>
    <w:semiHidden/>
    <w:unhideWhenUsed/>
    <w:rsid w:val="008A4206"/>
    <w:pPr>
      <w:spacing w:after="100"/>
      <w:ind w:left="480"/>
    </w:pPr>
  </w:style>
  <w:style w:type="character" w:styleId="CommentReference">
    <w:name w:val="annotation reference"/>
    <w:basedOn w:val="DefaultParagraphFont"/>
    <w:uiPriority w:val="99"/>
    <w:semiHidden/>
    <w:unhideWhenUsed/>
    <w:rsid w:val="007A46D4"/>
    <w:rPr>
      <w:sz w:val="16"/>
      <w:szCs w:val="16"/>
    </w:rPr>
  </w:style>
  <w:style w:type="paragraph" w:styleId="CommentText">
    <w:name w:val="annotation text"/>
    <w:basedOn w:val="Normal"/>
    <w:link w:val="CommentTextChar"/>
    <w:uiPriority w:val="99"/>
    <w:unhideWhenUsed/>
    <w:rsid w:val="007A46D4"/>
    <w:pPr>
      <w:spacing w:line="240" w:lineRule="auto"/>
    </w:pPr>
    <w:rPr>
      <w:sz w:val="20"/>
      <w:szCs w:val="20"/>
    </w:rPr>
  </w:style>
  <w:style w:type="character" w:customStyle="1" w:styleId="CommentTextChar">
    <w:name w:val="Comment Text Char"/>
    <w:basedOn w:val="DefaultParagraphFont"/>
    <w:link w:val="CommentText"/>
    <w:uiPriority w:val="99"/>
    <w:rsid w:val="007A46D4"/>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7A46D4"/>
    <w:rPr>
      <w:b/>
      <w:bCs/>
    </w:rPr>
  </w:style>
  <w:style w:type="character" w:customStyle="1" w:styleId="CommentSubjectChar">
    <w:name w:val="Comment Subject Char"/>
    <w:basedOn w:val="CommentTextChar"/>
    <w:link w:val="CommentSubject"/>
    <w:uiPriority w:val="99"/>
    <w:semiHidden/>
    <w:rsid w:val="007A46D4"/>
    <w:rPr>
      <w:rFonts w:ascii="Adobe Caslon Pro" w:hAnsi="Adobe Caslon Pr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1217475794">
      <w:bodyDiv w:val="1"/>
      <w:marLeft w:val="0"/>
      <w:marRight w:val="0"/>
      <w:marTop w:val="0"/>
      <w:marBottom w:val="0"/>
      <w:divBdr>
        <w:top w:val="none" w:sz="0" w:space="0" w:color="auto"/>
        <w:left w:val="none" w:sz="0" w:space="0" w:color="auto"/>
        <w:bottom w:val="none" w:sz="0" w:space="0" w:color="auto"/>
        <w:right w:val="none" w:sz="0" w:space="0" w:color="auto"/>
      </w:divBdr>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05908878">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youtube.com/embed/4HX6R88QZB0?feature=oembed"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theverge.com/2021/1/27/22253162/iphone-users-total-number-billion-apple-tim-cook-q1-2021" TargetMode="External"/><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bilge.world/iphone-8-plus-revi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extratone/bilge/issues/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2.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ED40E1-FE10-4C84-A911-E9799C011280}">
  <ds:schemaRefs>
    <ds:schemaRef ds:uri="http://schemas.openxmlformats.org/package/2006/metadata/core-properties"/>
    <ds:schemaRef ds:uri="http://purl.org/dc/dcmitype/"/>
    <ds:schemaRef ds:uri="http://purl.org/dc/terms/"/>
    <ds:schemaRef ds:uri="http://schemas.microsoft.com/office/2006/documentManagement/types"/>
    <ds:schemaRef ds:uri="ec1b3083-c898-4e13-85ab-21356d62eab8"/>
    <ds:schemaRef ds:uri="http://purl.org/dc/elements/1.1/"/>
    <ds:schemaRef ds:uri="http://schemas.microsoft.com/office/infopath/2007/PartnerControls"/>
    <ds:schemaRef ds:uri="f0ea5631-b632-4ace-b94c-2d3dd81fdfd6"/>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61A4AF2-A7AC-4BF6-B457-965FBB9E8F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2</TotalTime>
  <Pages>4</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2</cp:revision>
  <dcterms:created xsi:type="dcterms:W3CDTF">2021-05-22T04:32:00Z</dcterms:created>
  <dcterms:modified xsi:type="dcterms:W3CDTF">2021-05-22T04:32:00Z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